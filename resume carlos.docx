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4688"/>
        <w:gridCol w:w="400"/>
        <w:gridCol w:w="4272"/>
        <w:gridCol w:w="720"/>
      </w:tblGrid>
      <w:tr w:rsidR="000930DE" w:rsidRPr="00F53A2E" w14:paraId="468A6028" w14:textId="77777777" w:rsidTr="00AD79E9">
        <w:trPr>
          <w:trHeight w:val="1224"/>
        </w:trPr>
        <w:tc>
          <w:tcPr>
            <w:tcW w:w="5088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0C5ADCE6" w14:textId="37A1CFF8" w:rsidR="000930DE" w:rsidRPr="001D4099" w:rsidRDefault="00F3728E" w:rsidP="003F1B98">
            <w:pPr>
              <w:pStyle w:val="Title"/>
            </w:pPr>
            <w:r>
              <w:t>Carlos</w:t>
            </w:r>
          </w:p>
          <w:p w14:paraId="14D911A3" w14:textId="1EF3FCDF" w:rsidR="000930DE" w:rsidRDefault="00F3728E" w:rsidP="00AD79E9">
            <w:pPr>
              <w:pStyle w:val="Subtitle"/>
            </w:pPr>
            <w:r>
              <w:t>Camacho</w:t>
            </w:r>
          </w:p>
        </w:tc>
        <w:tc>
          <w:tcPr>
            <w:tcW w:w="4992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668668E3" w14:textId="3597B9D3" w:rsidR="000930DE" w:rsidRPr="00F3728E" w:rsidRDefault="00CD7331" w:rsidP="003D135F">
            <w:pPr>
              <w:pStyle w:val="ContactInfo"/>
              <w:rPr>
                <w:lang w:val="es-ES"/>
              </w:rPr>
            </w:pPr>
            <w:r w:rsidRPr="00CD7331">
              <w:rPr>
                <w:lang w:val="es-ES"/>
              </w:rPr>
              <w:t>Yauco, Puerto Rico</w:t>
            </w:r>
          </w:p>
          <w:p w14:paraId="4D72C207" w14:textId="4901E7F0" w:rsidR="000930DE" w:rsidRPr="00CD7331" w:rsidRDefault="00CD7331" w:rsidP="003D135F">
            <w:pPr>
              <w:pStyle w:val="ContactInfo"/>
              <w:rPr>
                <w:lang w:val="es-ES"/>
              </w:rPr>
            </w:pPr>
            <w:r w:rsidRPr="00CD7331">
              <w:rPr>
                <w:lang w:val="es-ES"/>
              </w:rPr>
              <w:t>787-710-3111</w:t>
            </w:r>
            <w:r w:rsidR="00AD79E9" w:rsidRPr="00CD7331">
              <w:rPr>
                <w:lang w:val="es-ES"/>
              </w:rPr>
              <w:t xml:space="preserve"> </w:t>
            </w:r>
            <w:r w:rsidR="000930DE" w:rsidRPr="00CD7331">
              <w:rPr>
                <w:lang w:val="es-ES"/>
              </w:rPr>
              <w:t xml:space="preserve">| </w:t>
            </w:r>
            <w:r>
              <w:rPr>
                <w:lang w:val="es-ES"/>
              </w:rPr>
              <w:t>carlosintelwork@gmail.com</w:t>
            </w:r>
            <w:r w:rsidR="00AD79E9" w:rsidRPr="00CD7331">
              <w:rPr>
                <w:lang w:val="es-ES"/>
              </w:rPr>
              <w:t xml:space="preserve"> </w:t>
            </w:r>
          </w:p>
        </w:tc>
      </w:tr>
      <w:tr w:rsidR="000930DE" w14:paraId="69ED5625" w14:textId="77777777" w:rsidTr="003F1B98">
        <w:trPr>
          <w:trHeight w:val="675"/>
        </w:trPr>
        <w:tc>
          <w:tcPr>
            <w:tcW w:w="10080" w:type="dxa"/>
            <w:gridSpan w:val="4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597C1A9" w14:textId="285426D5" w:rsidR="000930DE" w:rsidRPr="008E1367" w:rsidRDefault="00294626" w:rsidP="00867C58">
            <w:pPr>
              <w:rPr>
                <w:szCs w:val="20"/>
              </w:rPr>
            </w:pPr>
            <w:r w:rsidRPr="00294626">
              <w:rPr>
                <w:szCs w:val="20"/>
              </w:rPr>
              <w:t>I am a Computer Science graduate from Interamericana University. Below, you’ll find a list of my skills, but I believe my strongest asset is my ability to learn quickly. I am always expanding my knowledge with new technologies and tools.</w:t>
            </w:r>
          </w:p>
        </w:tc>
      </w:tr>
      <w:tr w:rsidR="001345A8" w14:paraId="27234DD5" w14:textId="77777777" w:rsidTr="003F1B98">
        <w:trPr>
          <w:trHeight w:val="675"/>
        </w:trPr>
        <w:tc>
          <w:tcPr>
            <w:tcW w:w="10080" w:type="dxa"/>
            <w:gridSpan w:val="4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D54C3EA" w14:textId="7C29A946" w:rsidR="001345A8" w:rsidRDefault="00AE7ADA" w:rsidP="001345A8">
            <w:pPr>
              <w:pStyle w:val="Heading1"/>
            </w:pPr>
            <w:r>
              <w:t xml:space="preserve">Professional </w:t>
            </w:r>
            <w:r w:rsidR="001345A8">
              <w:t>Experience</w:t>
            </w:r>
          </w:p>
          <w:p w14:paraId="411B7C30" w14:textId="0C326074" w:rsidR="00AE7ADA" w:rsidRDefault="00AE7ADA" w:rsidP="00AE7ADA">
            <w:r>
              <w:t>Software Developer and Database Administrator</w:t>
            </w:r>
          </w:p>
          <w:p w14:paraId="506CA245" w14:textId="52DA3F5B" w:rsidR="00AE7ADA" w:rsidRDefault="00AE7ADA" w:rsidP="00AE7ADA">
            <w:r>
              <w:t>Interamericana University</w:t>
            </w:r>
          </w:p>
          <w:p w14:paraId="0F6E3F3E" w14:textId="5E360A66" w:rsidR="00AE7ADA" w:rsidRDefault="008E1367" w:rsidP="00AE7ADA">
            <w:r>
              <w:t>8/10/2024 – 12/20/2024</w:t>
            </w:r>
          </w:p>
          <w:p w14:paraId="05CC7CC5" w14:textId="3B3AD40F" w:rsidR="008E1367" w:rsidRDefault="008E1367" w:rsidP="008E1367">
            <w:pPr>
              <w:pStyle w:val="ListParagraph"/>
              <w:numPr>
                <w:ilvl w:val="0"/>
                <w:numId w:val="5"/>
              </w:numPr>
            </w:pPr>
            <w:r w:rsidRPr="008E1367">
              <w:t xml:space="preserve">Developed a custom Windows application using </w:t>
            </w:r>
            <w:r w:rsidRPr="0035023D">
              <w:rPr>
                <w:b/>
                <w:bCs/>
              </w:rPr>
              <w:t>HTML</w:t>
            </w:r>
            <w:r w:rsidRPr="008E1367">
              <w:t xml:space="preserve">, </w:t>
            </w:r>
            <w:r w:rsidRPr="0035023D">
              <w:rPr>
                <w:b/>
                <w:bCs/>
              </w:rPr>
              <w:t>CSS</w:t>
            </w:r>
            <w:r w:rsidRPr="008E1367">
              <w:t xml:space="preserve">, </w:t>
            </w:r>
            <w:r w:rsidRPr="0035023D">
              <w:rPr>
                <w:b/>
                <w:bCs/>
              </w:rPr>
              <w:t>JavaScript</w:t>
            </w:r>
            <w:r w:rsidRPr="008E1367">
              <w:t xml:space="preserve"> with </w:t>
            </w:r>
            <w:r w:rsidRPr="0035023D">
              <w:rPr>
                <w:b/>
                <w:bCs/>
              </w:rPr>
              <w:t>Electron</w:t>
            </w:r>
            <w:r w:rsidRPr="008E1367">
              <w:t xml:space="preserve">, and </w:t>
            </w:r>
            <w:r w:rsidRPr="0035023D">
              <w:rPr>
                <w:b/>
                <w:bCs/>
              </w:rPr>
              <w:t>SQL</w:t>
            </w:r>
            <w:r w:rsidRPr="008E1367">
              <w:t>, enabling professors to recommend books, store the data in a centralized database, and generate detailed reports to improve collaboration and resource tracking.</w:t>
            </w:r>
          </w:p>
          <w:p w14:paraId="77F537D2" w14:textId="417AC9F7" w:rsidR="008E1367" w:rsidRDefault="008E1367" w:rsidP="008E1367">
            <w:pPr>
              <w:pStyle w:val="ListParagraph"/>
              <w:numPr>
                <w:ilvl w:val="0"/>
                <w:numId w:val="5"/>
              </w:numPr>
            </w:pPr>
            <w:r w:rsidRPr="0035023D">
              <w:rPr>
                <w:b/>
                <w:bCs/>
              </w:rPr>
              <w:t>Managed and modified databases</w:t>
            </w:r>
            <w:r w:rsidRPr="008E1367">
              <w:t xml:space="preserve"> using Microsoft Access, developing custom queries and generating new reports to meet project requirements.</w:t>
            </w:r>
          </w:p>
          <w:p w14:paraId="26A51BAC" w14:textId="3B3643E5" w:rsidR="001345A8" w:rsidRPr="001345A8" w:rsidRDefault="008E1367" w:rsidP="001345A8">
            <w:pPr>
              <w:pStyle w:val="ListParagraph"/>
              <w:numPr>
                <w:ilvl w:val="0"/>
                <w:numId w:val="5"/>
              </w:numPr>
            </w:pPr>
            <w:r w:rsidRPr="008E1367">
              <w:t>Ensured database security, reliability, and scalability while optimizing system performance.</w:t>
            </w:r>
          </w:p>
        </w:tc>
      </w:tr>
      <w:tr w:rsidR="00CD7331" w:rsidRPr="00A30F99" w14:paraId="0E0A99C2" w14:textId="77777777" w:rsidTr="00CD7331">
        <w:trPr>
          <w:gridAfter w:val="1"/>
          <w:wAfter w:w="720" w:type="dxa"/>
          <w:trHeight w:val="210"/>
        </w:trPr>
        <w:tc>
          <w:tcPr>
            <w:tcW w:w="9360" w:type="dxa"/>
            <w:gridSpan w:val="3"/>
            <w:tcBorders>
              <w:top w:val="single" w:sz="24" w:space="0" w:color="ACA8AA" w:themeColor="accent4"/>
            </w:tcBorders>
          </w:tcPr>
          <w:p w14:paraId="47B88D1E" w14:textId="77777777" w:rsidR="00CD7331" w:rsidRPr="00A30F99" w:rsidRDefault="00000000" w:rsidP="002A4E45">
            <w:pPr>
              <w:pStyle w:val="Heading1"/>
            </w:pPr>
            <w:sdt>
              <w:sdtPr>
                <w:id w:val="1717008321"/>
                <w:placeholder>
                  <w:docPart w:val="CF699C1A7806457C8C14764C30CA0412"/>
                </w:placeholder>
                <w:temporary/>
                <w:showingPlcHdr/>
                <w15:appearance w15:val="hidden"/>
              </w:sdtPr>
              <w:sdtContent>
                <w:r w:rsidR="00CD7331" w:rsidRPr="008D169E">
                  <w:t>Skills</w:t>
                </w:r>
              </w:sdtContent>
            </w:sdt>
          </w:p>
        </w:tc>
      </w:tr>
      <w:tr w:rsidR="00CD7331" w:rsidRPr="004920BD" w14:paraId="69C3F1E3" w14:textId="77777777" w:rsidTr="00CD7331">
        <w:trPr>
          <w:gridAfter w:val="1"/>
          <w:wAfter w:w="720" w:type="dxa"/>
          <w:trHeight w:val="396"/>
        </w:trPr>
        <w:tc>
          <w:tcPr>
            <w:tcW w:w="4688" w:type="dxa"/>
            <w:tcBorders>
              <w:bottom w:val="single" w:sz="24" w:space="0" w:color="ACA8AA" w:themeColor="accent4"/>
            </w:tcBorders>
          </w:tcPr>
          <w:p w14:paraId="47B9637E" w14:textId="77777777" w:rsidR="00CD7331" w:rsidRPr="004920BD" w:rsidRDefault="00CD7331" w:rsidP="002A4E45">
            <w:pPr>
              <w:pStyle w:val="ListBullet"/>
              <w:rPr>
                <w:sz w:val="22"/>
              </w:rPr>
            </w:pPr>
            <w:r w:rsidRPr="004920BD">
              <w:rPr>
                <w:sz w:val="22"/>
              </w:rPr>
              <w:t>HTML</w:t>
            </w:r>
          </w:p>
          <w:p w14:paraId="2E2AC592" w14:textId="77777777" w:rsidR="00CD7331" w:rsidRPr="004920BD" w:rsidRDefault="00CD7331" w:rsidP="002A4E45">
            <w:pPr>
              <w:pStyle w:val="ListBullet"/>
              <w:rPr>
                <w:sz w:val="22"/>
              </w:rPr>
            </w:pPr>
            <w:r w:rsidRPr="004920BD">
              <w:rPr>
                <w:sz w:val="22"/>
              </w:rPr>
              <w:t>CSS</w:t>
            </w:r>
          </w:p>
          <w:p w14:paraId="39EA41FD" w14:textId="77777777" w:rsidR="00CD7331" w:rsidRPr="004920BD" w:rsidRDefault="00CD7331" w:rsidP="002A4E45">
            <w:pPr>
              <w:pStyle w:val="ListBullet"/>
              <w:rPr>
                <w:sz w:val="22"/>
              </w:rPr>
            </w:pPr>
            <w:r w:rsidRPr="004920BD">
              <w:rPr>
                <w:sz w:val="22"/>
              </w:rPr>
              <w:t>JavaScript</w:t>
            </w:r>
          </w:p>
          <w:p w14:paraId="6AF2597B" w14:textId="6195C17C" w:rsidR="00CD7331" w:rsidRPr="004920BD" w:rsidRDefault="008E1367" w:rsidP="002A4E45">
            <w:pPr>
              <w:pStyle w:val="ListBullet"/>
              <w:rPr>
                <w:sz w:val="22"/>
              </w:rPr>
            </w:pPr>
            <w:r>
              <w:rPr>
                <w:sz w:val="22"/>
              </w:rPr>
              <w:t>SQL</w:t>
            </w:r>
          </w:p>
          <w:p w14:paraId="6E5FA3F7" w14:textId="77777777" w:rsidR="00CD7331" w:rsidRPr="004920BD" w:rsidRDefault="00CD7331" w:rsidP="002A4E45">
            <w:pPr>
              <w:pStyle w:val="ListBullet"/>
              <w:rPr>
                <w:sz w:val="22"/>
              </w:rPr>
            </w:pPr>
            <w:proofErr w:type="spellStart"/>
            <w:r w:rsidRPr="004920BD">
              <w:rPr>
                <w:sz w:val="22"/>
              </w:rPr>
              <w:t>Github</w:t>
            </w:r>
            <w:proofErr w:type="spellEnd"/>
          </w:p>
        </w:tc>
        <w:tc>
          <w:tcPr>
            <w:tcW w:w="4672" w:type="dxa"/>
            <w:gridSpan w:val="2"/>
            <w:tcBorders>
              <w:bottom w:val="single" w:sz="24" w:space="0" w:color="ACA8AA" w:themeColor="accent4"/>
            </w:tcBorders>
          </w:tcPr>
          <w:p w14:paraId="6622244D" w14:textId="77777777" w:rsidR="00CD7331" w:rsidRPr="004920BD" w:rsidRDefault="00CD7331" w:rsidP="002A4E45">
            <w:pPr>
              <w:pStyle w:val="ListBullet"/>
              <w:rPr>
                <w:sz w:val="22"/>
              </w:rPr>
            </w:pPr>
            <w:r w:rsidRPr="004920BD">
              <w:rPr>
                <w:sz w:val="22"/>
              </w:rPr>
              <w:t>React</w:t>
            </w:r>
          </w:p>
          <w:p w14:paraId="46D79BA1" w14:textId="77777777" w:rsidR="00CD7331" w:rsidRPr="004920BD" w:rsidRDefault="00CD7331" w:rsidP="002A4E45">
            <w:pPr>
              <w:pStyle w:val="ListBullet"/>
              <w:rPr>
                <w:sz w:val="22"/>
              </w:rPr>
            </w:pPr>
            <w:proofErr w:type="spellStart"/>
            <w:r w:rsidRPr="004920BD">
              <w:rPr>
                <w:sz w:val="22"/>
              </w:rPr>
              <w:t>Php</w:t>
            </w:r>
            <w:proofErr w:type="spellEnd"/>
          </w:p>
          <w:p w14:paraId="587A3A6A" w14:textId="77777777" w:rsidR="00CD7331" w:rsidRPr="004920BD" w:rsidRDefault="00CD7331" w:rsidP="002A4E45">
            <w:pPr>
              <w:pStyle w:val="ListBullet"/>
              <w:rPr>
                <w:sz w:val="22"/>
              </w:rPr>
            </w:pPr>
            <w:r w:rsidRPr="004920BD">
              <w:rPr>
                <w:sz w:val="22"/>
              </w:rPr>
              <w:t>C#</w:t>
            </w:r>
          </w:p>
          <w:p w14:paraId="641FE6EC" w14:textId="77777777" w:rsidR="00CD7331" w:rsidRPr="004920BD" w:rsidRDefault="00CD7331" w:rsidP="002A4E45">
            <w:pPr>
              <w:pStyle w:val="ListBullet"/>
              <w:rPr>
                <w:sz w:val="22"/>
              </w:rPr>
            </w:pPr>
            <w:r w:rsidRPr="004920BD">
              <w:rPr>
                <w:sz w:val="22"/>
              </w:rPr>
              <w:t>Node.js</w:t>
            </w:r>
          </w:p>
          <w:p w14:paraId="36EAD396" w14:textId="77777777" w:rsidR="00CD7331" w:rsidRPr="004920BD" w:rsidRDefault="00CD7331" w:rsidP="002A4E45">
            <w:pPr>
              <w:pStyle w:val="ListBullet"/>
              <w:rPr>
                <w:sz w:val="22"/>
              </w:rPr>
            </w:pPr>
            <w:r w:rsidRPr="004920BD">
              <w:rPr>
                <w:sz w:val="22"/>
              </w:rPr>
              <w:t>Unity</w:t>
            </w:r>
          </w:p>
        </w:tc>
      </w:tr>
      <w:tr w:rsidR="004D4E50" w14:paraId="235F60AA" w14:textId="77777777" w:rsidTr="00F53A2E">
        <w:trPr>
          <w:trHeight w:val="1182"/>
        </w:trPr>
        <w:tc>
          <w:tcPr>
            <w:tcW w:w="10080" w:type="dxa"/>
            <w:gridSpan w:val="4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60EE87AB" w14:textId="77777777" w:rsidR="00CD7331" w:rsidRPr="008D169E" w:rsidRDefault="00000000" w:rsidP="00CD7331">
            <w:pPr>
              <w:pStyle w:val="Heading1"/>
            </w:pPr>
            <w:sdt>
              <w:sdtPr>
                <w:id w:val="2087179813"/>
                <w:placeholder>
                  <w:docPart w:val="A3320231627A4733862341E070F52F77"/>
                </w:placeholder>
                <w:temporary/>
                <w:showingPlcHdr/>
                <w15:appearance w15:val="hidden"/>
              </w:sdtPr>
              <w:sdtContent>
                <w:r w:rsidR="00CD7331" w:rsidRPr="008D169E">
                  <w:t>Education</w:t>
                </w:r>
              </w:sdtContent>
            </w:sdt>
          </w:p>
          <w:p w14:paraId="39D79658" w14:textId="77777777" w:rsidR="00CD7331" w:rsidRPr="00C35EF0" w:rsidRDefault="00CD7331" w:rsidP="00CD7331">
            <w:pPr>
              <w:pStyle w:val="Heading2"/>
            </w:pPr>
            <w:r>
              <w:t>Bachelor in Computer Science</w:t>
            </w:r>
          </w:p>
          <w:p w14:paraId="58D94CAD" w14:textId="69A662D0" w:rsidR="008E1367" w:rsidRPr="008E1367" w:rsidRDefault="00CD7331" w:rsidP="00F53A2E">
            <w:pPr>
              <w:pStyle w:val="Heading3"/>
            </w:pPr>
            <w:r>
              <w:t xml:space="preserve">Interamericana San German </w:t>
            </w:r>
          </w:p>
        </w:tc>
      </w:tr>
      <w:tr w:rsidR="000930DE" w14:paraId="5252C2E3" w14:textId="77777777" w:rsidTr="003F1B98">
        <w:trPr>
          <w:trHeight w:val="675"/>
        </w:trPr>
        <w:tc>
          <w:tcPr>
            <w:tcW w:w="10080" w:type="dxa"/>
            <w:gridSpan w:val="4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1F2AA3CA" w14:textId="77777777" w:rsidR="00CD7331" w:rsidRPr="008D169E" w:rsidRDefault="00AD79E9" w:rsidP="00CD7331">
            <w:pPr>
              <w:pStyle w:val="Heading1"/>
            </w:pPr>
            <w:r>
              <w:t xml:space="preserve"> </w:t>
            </w:r>
            <w:r w:rsidR="00CD7331">
              <w:t>Portfolio</w:t>
            </w:r>
          </w:p>
          <w:p w14:paraId="41DA3DCC" w14:textId="77777777" w:rsidR="00CD7331" w:rsidRPr="00C35EF0" w:rsidRDefault="00CD7331" w:rsidP="00CD7331">
            <w:pPr>
              <w:pStyle w:val="Heading2"/>
            </w:pPr>
            <w:r>
              <w:t>Software Developer / Web Developer</w:t>
            </w:r>
          </w:p>
          <w:p w14:paraId="6C818489" w14:textId="2E2060D8" w:rsidR="00CD7331" w:rsidRPr="00F3728E" w:rsidRDefault="00CD7331" w:rsidP="00CD7331">
            <w:pPr>
              <w:pStyle w:val="Heading3"/>
              <w:rPr>
                <w:sz w:val="22"/>
              </w:rPr>
            </w:pPr>
            <w:hyperlink r:id="rId10" w:history="1">
              <w:r w:rsidRPr="00F3728E">
                <w:rPr>
                  <w:rStyle w:val="Hyperlink"/>
                  <w:sz w:val="22"/>
                </w:rPr>
                <w:t>View My Por</w:t>
              </w:r>
              <w:r w:rsidRPr="00F3728E">
                <w:rPr>
                  <w:rStyle w:val="Hyperlink"/>
                  <w:sz w:val="22"/>
                </w:rPr>
                <w:t>t</w:t>
              </w:r>
              <w:r w:rsidRPr="00F3728E">
                <w:rPr>
                  <w:rStyle w:val="Hyperlink"/>
                  <w:sz w:val="22"/>
                </w:rPr>
                <w:t>folio</w:t>
              </w:r>
            </w:hyperlink>
            <w:r w:rsidR="00F53A2E">
              <w:t xml:space="preserve"> (</w:t>
            </w:r>
            <w:r w:rsidR="00F53A2E" w:rsidRPr="00F53A2E">
              <w:t>https://camachi.github.io/Portfolio/</w:t>
            </w:r>
            <w:r w:rsidR="00F53A2E">
              <w:t>)</w:t>
            </w:r>
          </w:p>
          <w:p w14:paraId="1EC6F932" w14:textId="74182D6C" w:rsidR="000930DE" w:rsidRDefault="00CD7331" w:rsidP="00CD7331">
            <w:pPr>
              <w:pStyle w:val="ListBullet"/>
              <w:numPr>
                <w:ilvl w:val="0"/>
                <w:numId w:val="0"/>
              </w:numPr>
            </w:pPr>
            <w:r w:rsidRPr="00F3728E">
              <w:rPr>
                <w:sz w:val="22"/>
              </w:rPr>
              <w:t xml:space="preserve">I am a passionate and dedicated professional with a strong focus on web development, software engineering, </w:t>
            </w:r>
            <w:r w:rsidR="005F63BC" w:rsidRPr="00F3728E">
              <w:rPr>
                <w:sz w:val="22"/>
              </w:rPr>
              <w:t>etc.</w:t>
            </w:r>
            <w:r w:rsidRPr="00F3728E">
              <w:rPr>
                <w:sz w:val="22"/>
              </w:rPr>
              <w:t xml:space="preserve"> My portfolio showcases a selection of projects that highlight my skills</w:t>
            </w:r>
            <w:r>
              <w:rPr>
                <w:sz w:val="22"/>
              </w:rPr>
              <w:t>.</w:t>
            </w:r>
            <w:r w:rsidRPr="00F3728E">
              <w:rPr>
                <w:sz w:val="22"/>
              </w:rPr>
              <w:t xml:space="preserve"> Each project is a testament to my ability to solve complex problems and deliver high-quality results. I invite you to explore my work and see how I can contribute to your team.</w:t>
            </w:r>
          </w:p>
        </w:tc>
      </w:tr>
    </w:tbl>
    <w:p w14:paraId="77CA2392" w14:textId="5DC5C39F" w:rsidR="00643E15" w:rsidRPr="00643E15" w:rsidRDefault="00643E15" w:rsidP="00CD7331">
      <w:pPr>
        <w:pStyle w:val="ListBullet"/>
        <w:numPr>
          <w:ilvl w:val="0"/>
          <w:numId w:val="0"/>
        </w:numPr>
      </w:pPr>
    </w:p>
    <w:sectPr w:rsidR="00643E15" w:rsidRPr="00643E15" w:rsidSect="001D409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F01BB" w14:textId="77777777" w:rsidR="001E670F" w:rsidRDefault="001E670F" w:rsidP="001D4099">
      <w:pPr>
        <w:spacing w:line="240" w:lineRule="auto"/>
      </w:pPr>
      <w:r>
        <w:separator/>
      </w:r>
    </w:p>
  </w:endnote>
  <w:endnote w:type="continuationSeparator" w:id="0">
    <w:p w14:paraId="366DF498" w14:textId="77777777" w:rsidR="001E670F" w:rsidRDefault="001E670F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35A0C" w14:textId="77777777" w:rsidR="001D4099" w:rsidRDefault="001D40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147EA" w14:textId="77777777" w:rsidR="001D4099" w:rsidRDefault="001D40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AE1EB" w14:textId="77777777" w:rsidR="001D4099" w:rsidRDefault="001D40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C7264" w14:textId="77777777" w:rsidR="001E670F" w:rsidRDefault="001E670F" w:rsidP="001D4099">
      <w:pPr>
        <w:spacing w:line="240" w:lineRule="auto"/>
      </w:pPr>
      <w:r>
        <w:separator/>
      </w:r>
    </w:p>
  </w:footnote>
  <w:footnote w:type="continuationSeparator" w:id="0">
    <w:p w14:paraId="7291CDD7" w14:textId="77777777" w:rsidR="001E670F" w:rsidRDefault="001E670F" w:rsidP="001D40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67128" w14:textId="77777777" w:rsidR="001D4099" w:rsidRDefault="001D40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33A3" w14:textId="77777777" w:rsidR="001D4099" w:rsidRDefault="001D40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688B1" w14:textId="77777777" w:rsidR="001D4099" w:rsidRDefault="001D40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FD861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4A63319"/>
    <w:multiLevelType w:val="hybridMultilevel"/>
    <w:tmpl w:val="948A0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41304F4"/>
    <w:multiLevelType w:val="hybridMultilevel"/>
    <w:tmpl w:val="5B149C7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5A342A7"/>
    <w:multiLevelType w:val="hybridMultilevel"/>
    <w:tmpl w:val="998614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949343">
    <w:abstractNumId w:val="1"/>
  </w:num>
  <w:num w:numId="2" w16cid:durableId="1475752314">
    <w:abstractNumId w:val="5"/>
  </w:num>
  <w:num w:numId="3" w16cid:durableId="1017973236">
    <w:abstractNumId w:val="3"/>
  </w:num>
  <w:num w:numId="4" w16cid:durableId="1414081596">
    <w:abstractNumId w:val="0"/>
  </w:num>
  <w:num w:numId="5" w16cid:durableId="1256938993">
    <w:abstractNumId w:val="2"/>
  </w:num>
  <w:num w:numId="6" w16cid:durableId="1991789667">
    <w:abstractNumId w:val="4"/>
  </w:num>
  <w:num w:numId="7" w16cid:durableId="21240360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8E"/>
    <w:rsid w:val="00051A03"/>
    <w:rsid w:val="000524A9"/>
    <w:rsid w:val="000728A9"/>
    <w:rsid w:val="000761F2"/>
    <w:rsid w:val="000930DE"/>
    <w:rsid w:val="000E1FE9"/>
    <w:rsid w:val="001345A8"/>
    <w:rsid w:val="00180710"/>
    <w:rsid w:val="001A627F"/>
    <w:rsid w:val="001D4099"/>
    <w:rsid w:val="001D7755"/>
    <w:rsid w:val="001E670F"/>
    <w:rsid w:val="002203E2"/>
    <w:rsid w:val="00222532"/>
    <w:rsid w:val="00285F5A"/>
    <w:rsid w:val="00294626"/>
    <w:rsid w:val="002C06D6"/>
    <w:rsid w:val="0030456C"/>
    <w:rsid w:val="0035023D"/>
    <w:rsid w:val="00382EA8"/>
    <w:rsid w:val="00392735"/>
    <w:rsid w:val="003D135F"/>
    <w:rsid w:val="003F1B98"/>
    <w:rsid w:val="004303D4"/>
    <w:rsid w:val="004920BD"/>
    <w:rsid w:val="004C2024"/>
    <w:rsid w:val="004D2889"/>
    <w:rsid w:val="004D4E50"/>
    <w:rsid w:val="00510684"/>
    <w:rsid w:val="005937B7"/>
    <w:rsid w:val="005F56A3"/>
    <w:rsid w:val="005F63BC"/>
    <w:rsid w:val="00615397"/>
    <w:rsid w:val="00643E15"/>
    <w:rsid w:val="006D15E3"/>
    <w:rsid w:val="006F747B"/>
    <w:rsid w:val="006F7509"/>
    <w:rsid w:val="00780B8E"/>
    <w:rsid w:val="007A6961"/>
    <w:rsid w:val="007E2006"/>
    <w:rsid w:val="00823601"/>
    <w:rsid w:val="00867C58"/>
    <w:rsid w:val="00886679"/>
    <w:rsid w:val="008B4069"/>
    <w:rsid w:val="008B6148"/>
    <w:rsid w:val="008D169E"/>
    <w:rsid w:val="008E1367"/>
    <w:rsid w:val="009D1FF3"/>
    <w:rsid w:val="00A30F99"/>
    <w:rsid w:val="00A40DEC"/>
    <w:rsid w:val="00A66AFF"/>
    <w:rsid w:val="00AD79E9"/>
    <w:rsid w:val="00AE7ADA"/>
    <w:rsid w:val="00B06244"/>
    <w:rsid w:val="00B56760"/>
    <w:rsid w:val="00B877AA"/>
    <w:rsid w:val="00BC1B9A"/>
    <w:rsid w:val="00C35EF0"/>
    <w:rsid w:val="00C44C24"/>
    <w:rsid w:val="00CC0FFE"/>
    <w:rsid w:val="00CD7331"/>
    <w:rsid w:val="00CE3B09"/>
    <w:rsid w:val="00D660C3"/>
    <w:rsid w:val="00D86211"/>
    <w:rsid w:val="00D92978"/>
    <w:rsid w:val="00E12CC3"/>
    <w:rsid w:val="00E712CF"/>
    <w:rsid w:val="00EA604D"/>
    <w:rsid w:val="00EF1BC0"/>
    <w:rsid w:val="00F255EB"/>
    <w:rsid w:val="00F3728E"/>
    <w:rsid w:val="00F42731"/>
    <w:rsid w:val="00F53A2E"/>
    <w:rsid w:val="00F62BAE"/>
    <w:rsid w:val="00F92CA8"/>
    <w:rsid w:val="00FA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F8865"/>
  <w15:chartTrackingRefBased/>
  <w15:docId w15:val="{078429F3-7EB0-4A7A-836A-7555FC36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331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A30F99"/>
    <w:pPr>
      <w:spacing w:after="120" w:line="240" w:lineRule="auto"/>
      <w:outlineLvl w:val="3"/>
    </w:pPr>
    <w:rPr>
      <w:rFonts w:asciiTheme="majorHAnsi" w:hAnsiTheme="majorHAns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AD79E9"/>
    <w:rPr>
      <w:rFonts w:asciiTheme="majorHAnsi" w:hAnsiTheme="majorHAnsi"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paragraph" w:customStyle="1" w:styleId="AboutMe">
    <w:name w:val="AboutMe"/>
    <w:basedOn w:val="Normal"/>
    <w:next w:val="Normal"/>
    <w:link w:val="AboutMeChar"/>
    <w:uiPriority w:val="28"/>
    <w:qFormat/>
    <w:rsid w:val="00F3728E"/>
    <w:pPr>
      <w:spacing w:before="120" w:line="264" w:lineRule="auto"/>
      <w:jc w:val="center"/>
    </w:pPr>
    <w:rPr>
      <w:color w:val="FFFFFF" w:themeColor="background1"/>
      <w:sz w:val="24"/>
      <w:szCs w:val="24"/>
    </w:rPr>
  </w:style>
  <w:style w:type="character" w:customStyle="1" w:styleId="AboutMeChar">
    <w:name w:val="AboutMe Char"/>
    <w:basedOn w:val="DefaultParagraphFont"/>
    <w:link w:val="AboutMe"/>
    <w:uiPriority w:val="28"/>
    <w:rsid w:val="00F3728E"/>
    <w:rPr>
      <w:color w:val="FFFFFF" w:themeColor="background1"/>
    </w:rPr>
  </w:style>
  <w:style w:type="character" w:styleId="UnresolvedMention">
    <w:name w:val="Unresolved Mention"/>
    <w:basedOn w:val="DefaultParagraphFont"/>
    <w:uiPriority w:val="99"/>
    <w:semiHidden/>
    <w:unhideWhenUsed/>
    <w:rsid w:val="00F372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F372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camachi.github.io/Portfolio/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lo\AppData\Roaming\Microsoft\Templates\Classic%20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699C1A7806457C8C14764C30CA0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DCCF5-15D0-41B4-82EC-00DDA95FA2D7}"/>
      </w:docPartPr>
      <w:docPartBody>
        <w:p w:rsidR="00564B81" w:rsidRDefault="005923BF" w:rsidP="005923BF">
          <w:pPr>
            <w:pStyle w:val="CF699C1A7806457C8C14764C30CA0412"/>
          </w:pPr>
          <w:r w:rsidRPr="008D169E">
            <w:t>Skills</w:t>
          </w:r>
        </w:p>
      </w:docPartBody>
    </w:docPart>
    <w:docPart>
      <w:docPartPr>
        <w:name w:val="A3320231627A4733862341E070F52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BC4DE-813C-4372-BD07-4EE200142E7B}"/>
      </w:docPartPr>
      <w:docPartBody>
        <w:p w:rsidR="00564B81" w:rsidRDefault="005923BF" w:rsidP="005923BF">
          <w:pPr>
            <w:pStyle w:val="A3320231627A4733862341E070F52F77"/>
          </w:pPr>
          <w:r w:rsidRPr="008D169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E8"/>
    <w:rsid w:val="00102FBA"/>
    <w:rsid w:val="00264921"/>
    <w:rsid w:val="00392735"/>
    <w:rsid w:val="0040388B"/>
    <w:rsid w:val="004C2024"/>
    <w:rsid w:val="00564B81"/>
    <w:rsid w:val="005923BF"/>
    <w:rsid w:val="008E3190"/>
    <w:rsid w:val="00B06244"/>
    <w:rsid w:val="00E712CF"/>
    <w:rsid w:val="00ED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F699C1A7806457C8C14764C30CA0412">
    <w:name w:val="CF699C1A7806457C8C14764C30CA0412"/>
    <w:rsid w:val="005923BF"/>
  </w:style>
  <w:style w:type="paragraph" w:customStyle="1" w:styleId="A3320231627A4733862341E070F52F77">
    <w:name w:val="A3320231627A4733862341E070F52F77"/>
    <w:rsid w:val="005923BF"/>
  </w:style>
  <w:style w:type="character" w:styleId="PlaceholderText">
    <w:name w:val="Placeholder Text"/>
    <w:basedOn w:val="DefaultParagraphFont"/>
    <w:uiPriority w:val="99"/>
    <w:semiHidden/>
    <w:rsid w:val="00ED7EE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F3A22EC-1F5D-486B-975E-D05DA5437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5D051E-74B2-4F71-8CD0-B83BDE55FD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2DE524-AC56-48EF-882D-3FDD18569BE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accounting resume</Template>
  <TotalTime>71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Camacho</dc:creator>
  <cp:keywords/>
  <dc:description/>
  <cp:lastModifiedBy>Carlos Camacho</cp:lastModifiedBy>
  <cp:revision>9</cp:revision>
  <dcterms:created xsi:type="dcterms:W3CDTF">2024-09-03T03:07:00Z</dcterms:created>
  <dcterms:modified xsi:type="dcterms:W3CDTF">2025-01-14T16:07:00Z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